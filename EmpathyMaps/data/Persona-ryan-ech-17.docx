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34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50"/>
        <w:gridCol w:w="688"/>
        <w:gridCol w:w="6202"/>
      </w:tblGrid>
      <w:tr w:rsidR="001B2ABD" w14:paraId="2C01E053" w14:textId="77777777" w:rsidTr="008C48B3">
        <w:trPr>
          <w:trHeight w:val="1912"/>
        </w:trPr>
        <w:tc>
          <w:tcPr>
            <w:tcW w:w="3450" w:type="dxa"/>
            <w:vAlign w:val="bottom"/>
          </w:tcPr>
          <w:p w14:paraId="5A072882" w14:textId="14B26A3D" w:rsidR="001B2ABD" w:rsidRDefault="001B2ABD" w:rsidP="008C48B3">
            <w:pPr>
              <w:tabs>
                <w:tab w:val="left" w:pos="990"/>
              </w:tabs>
            </w:pPr>
          </w:p>
        </w:tc>
        <w:tc>
          <w:tcPr>
            <w:tcW w:w="688" w:type="dxa"/>
          </w:tcPr>
          <w:p w14:paraId="5FA9ED19" w14:textId="33EAF7CC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202" w:type="dxa"/>
            <w:vAlign w:val="bottom"/>
          </w:tcPr>
          <w:p w14:paraId="14F9CB2D" w14:textId="07DF528B" w:rsidR="001B2ABD" w:rsidRDefault="00210579" w:rsidP="001B2ABD">
            <w:pPr>
              <w:pStyle w:val="Title"/>
            </w:pPr>
            <w:r>
              <w:t>Ryan</w:t>
            </w:r>
          </w:p>
          <w:p w14:paraId="4DF430D3" w14:textId="473B858A" w:rsidR="001B2ABD" w:rsidRPr="003D37FD" w:rsidRDefault="00AE7E35" w:rsidP="001B2ABD">
            <w:pPr>
              <w:pStyle w:val="Subtitle"/>
              <w:rPr>
                <w:spacing w:val="0"/>
                <w:w w:val="100"/>
              </w:rPr>
            </w:pPr>
            <w:r w:rsidRPr="00ED4AB3">
              <w:rPr>
                <w:spacing w:val="2"/>
                <w:w w:val="65"/>
              </w:rPr>
              <w:t>Entrepreneur</w:t>
            </w:r>
            <w:r w:rsidR="00210579" w:rsidRPr="00ED4AB3">
              <w:rPr>
                <w:spacing w:val="2"/>
                <w:w w:val="65"/>
              </w:rPr>
              <w:t>, Age 3</w:t>
            </w:r>
            <w:r w:rsidR="00210579" w:rsidRPr="00ED4AB3">
              <w:rPr>
                <w:spacing w:val="9"/>
                <w:w w:val="65"/>
              </w:rPr>
              <w:t>5</w:t>
            </w:r>
          </w:p>
        </w:tc>
      </w:tr>
      <w:tr w:rsidR="001B2ABD" w14:paraId="798276EE" w14:textId="77777777" w:rsidTr="008C48B3">
        <w:trPr>
          <w:trHeight w:val="3952"/>
        </w:trPr>
        <w:tc>
          <w:tcPr>
            <w:tcW w:w="3450" w:type="dxa"/>
          </w:tcPr>
          <w:p w14:paraId="424159B8" w14:textId="25F0B928" w:rsidR="008C48B3" w:rsidRDefault="002D46D2" w:rsidP="00136AF2">
            <w:pPr>
              <w:pStyle w:val="Heading3"/>
            </w:pPr>
            <w:r>
              <w:rPr>
                <w:noProof/>
              </w:rPr>
              <w:drawing>
                <wp:inline distT="0" distB="0" distL="0" distR="0" wp14:anchorId="1EFBFFBC" wp14:editId="1CFF03A4">
                  <wp:extent cx="1837854" cy="5344289"/>
                  <wp:effectExtent l="0" t="0" r="0" b="8890"/>
                  <wp:docPr id="1" name="Picture 1" descr="Young business 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Young business man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745" cy="5375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CCABB" w14:textId="294EF8C3" w:rsidR="00136AF2" w:rsidRPr="008C48B3" w:rsidRDefault="008C48B3" w:rsidP="00136AF2">
            <w:pPr>
              <w:pStyle w:val="Heading3"/>
              <w:rPr>
                <w:sz w:val="28"/>
                <w:szCs w:val="32"/>
              </w:rPr>
            </w:pPr>
            <w:r w:rsidRPr="008C48B3">
              <w:rPr>
                <w:sz w:val="28"/>
                <w:szCs w:val="32"/>
              </w:rPr>
              <w:t>Contact</w:t>
            </w:r>
            <w:r>
              <w:rPr>
                <w:sz w:val="28"/>
                <w:szCs w:val="32"/>
              </w:rPr>
              <w:t>s</w:t>
            </w:r>
          </w:p>
          <w:p w14:paraId="4D7B65FA" w14:textId="77777777" w:rsidR="008C48B3" w:rsidRPr="008C48B3" w:rsidRDefault="008C48B3" w:rsidP="008C48B3"/>
          <w:p w14:paraId="02DD2C79" w14:textId="77777777" w:rsidR="00582714" w:rsidRDefault="00ED4AB3" w:rsidP="008C48B3">
            <w:pPr>
              <w:rPr>
                <w:sz w:val="22"/>
                <w:szCs w:val="28"/>
              </w:rPr>
            </w:pPr>
            <w:sdt>
              <w:sdtPr>
                <w:rPr>
                  <w:sz w:val="22"/>
                  <w:szCs w:val="28"/>
                </w:rPr>
                <w:id w:val="1111563247"/>
                <w:placeholder>
                  <w:docPart w:val="50F9CF68209F436A9152074B6EF1BF35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8C48B3">
                  <w:rPr>
                    <w:sz w:val="22"/>
                    <w:szCs w:val="28"/>
                  </w:rPr>
                  <w:t>PHONE:</w:t>
                </w:r>
              </w:sdtContent>
            </w:sdt>
            <w:r w:rsidR="008C48B3" w:rsidRPr="008C48B3">
              <w:rPr>
                <w:sz w:val="22"/>
                <w:szCs w:val="28"/>
              </w:rPr>
              <w:t xml:space="preserve"> </w:t>
            </w:r>
          </w:p>
          <w:p w14:paraId="7A4840EB" w14:textId="586BDCE8" w:rsidR="004D3011" w:rsidRPr="008C48B3" w:rsidRDefault="00582714" w:rsidP="008C48B3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778-</w:t>
            </w:r>
            <w:r w:rsidR="004D0789">
              <w:rPr>
                <w:sz w:val="22"/>
                <w:szCs w:val="28"/>
              </w:rPr>
              <w:t>520</w:t>
            </w:r>
            <w:r>
              <w:rPr>
                <w:sz w:val="22"/>
                <w:szCs w:val="28"/>
              </w:rPr>
              <w:t>-6</w:t>
            </w:r>
            <w:r w:rsidR="004D0789">
              <w:rPr>
                <w:sz w:val="22"/>
                <w:szCs w:val="28"/>
              </w:rPr>
              <w:t>314</w:t>
            </w:r>
          </w:p>
          <w:p w14:paraId="2EE21CD5" w14:textId="77777777" w:rsidR="008C48B3" w:rsidRDefault="008C48B3" w:rsidP="008C48B3">
            <w:pPr>
              <w:rPr>
                <w:sz w:val="22"/>
                <w:szCs w:val="28"/>
              </w:rPr>
            </w:pPr>
          </w:p>
          <w:p w14:paraId="3A10BF16" w14:textId="0BEA9ABE" w:rsidR="00036450" w:rsidRPr="008C48B3" w:rsidRDefault="00ED4AB3" w:rsidP="008C48B3">
            <w:pPr>
              <w:rPr>
                <w:rStyle w:val="Hyperlink"/>
                <w:color w:val="auto"/>
                <w:sz w:val="22"/>
                <w:szCs w:val="28"/>
                <w:u w:val="none"/>
              </w:rPr>
            </w:pPr>
            <w:sdt>
              <w:sdtPr>
                <w:rPr>
                  <w:color w:val="B85A22" w:themeColor="accent2" w:themeShade="BF"/>
                  <w:sz w:val="22"/>
                  <w:szCs w:val="28"/>
                  <w:u w:val="single"/>
                </w:rPr>
                <w:id w:val="-240260293"/>
                <w:placeholder>
                  <w:docPart w:val="D9F568D361064D8983DEA5F071D4637D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8C48B3">
                  <w:rPr>
                    <w:sz w:val="22"/>
                    <w:szCs w:val="28"/>
                  </w:rPr>
                  <w:t>EMAIL:</w:t>
                </w:r>
              </w:sdtContent>
            </w:sdt>
            <w:r w:rsidR="008C48B3">
              <w:rPr>
                <w:sz w:val="22"/>
                <w:szCs w:val="28"/>
              </w:rPr>
              <w:t xml:space="preserve"> </w:t>
            </w:r>
            <w:r w:rsidR="006C2B21">
              <w:rPr>
                <w:sz w:val="22"/>
                <w:szCs w:val="28"/>
              </w:rPr>
              <w:t>ryan</w:t>
            </w:r>
            <w:r w:rsidR="00582714">
              <w:rPr>
                <w:sz w:val="22"/>
                <w:szCs w:val="28"/>
              </w:rPr>
              <w:t>trump</w:t>
            </w:r>
            <w:r w:rsidR="00136AF2" w:rsidRPr="008C48B3">
              <w:rPr>
                <w:sz w:val="22"/>
                <w:szCs w:val="28"/>
              </w:rPr>
              <w:t>@mydomain.com</w:t>
            </w:r>
          </w:p>
          <w:p w14:paraId="0139354F" w14:textId="14A4BDF6" w:rsidR="004D3011" w:rsidRPr="004D3011" w:rsidRDefault="004D3011" w:rsidP="004D3011"/>
        </w:tc>
        <w:tc>
          <w:tcPr>
            <w:tcW w:w="688" w:type="dxa"/>
          </w:tcPr>
          <w:p w14:paraId="0ABEB70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202" w:type="dxa"/>
          </w:tcPr>
          <w:p w14:paraId="49501FC2" w14:textId="77777777" w:rsidR="003D37FD" w:rsidRPr="008C48B3" w:rsidRDefault="003D37FD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bio</w:t>
            </w:r>
          </w:p>
          <w:p w14:paraId="42E0C8AB" w14:textId="57F31331" w:rsidR="003D37FD" w:rsidRPr="008C48B3" w:rsidRDefault="00AE7E35" w:rsidP="003D37FD">
            <w:pPr>
              <w:rPr>
                <w:sz w:val="24"/>
                <w:szCs w:val="28"/>
              </w:rPr>
            </w:pPr>
            <w:r w:rsidRPr="00AE7E35">
              <w:rPr>
                <w:sz w:val="24"/>
                <w:szCs w:val="28"/>
              </w:rPr>
              <w:t xml:space="preserve">Ryan is a </w:t>
            </w:r>
            <w:r>
              <w:rPr>
                <w:sz w:val="24"/>
                <w:szCs w:val="28"/>
              </w:rPr>
              <w:t xml:space="preserve">very </w:t>
            </w:r>
            <w:r w:rsidRPr="00AE7E35">
              <w:rPr>
                <w:sz w:val="24"/>
                <w:szCs w:val="28"/>
              </w:rPr>
              <w:t xml:space="preserve">busy and </w:t>
            </w:r>
            <w:r w:rsidR="00A25095" w:rsidRPr="00AE7E35">
              <w:rPr>
                <w:sz w:val="24"/>
                <w:szCs w:val="28"/>
              </w:rPr>
              <w:t>impatient businessman</w:t>
            </w:r>
            <w:r w:rsidRPr="00AE7E35">
              <w:rPr>
                <w:sz w:val="24"/>
                <w:szCs w:val="28"/>
              </w:rPr>
              <w:t>. He is always on</w:t>
            </w:r>
            <w:r w:rsidR="00A25095">
              <w:rPr>
                <w:sz w:val="24"/>
                <w:szCs w:val="28"/>
              </w:rPr>
              <w:t xml:space="preserve"> </w:t>
            </w:r>
            <w:r w:rsidRPr="00AE7E35">
              <w:rPr>
                <w:sz w:val="24"/>
                <w:szCs w:val="28"/>
              </w:rPr>
              <w:t>the</w:t>
            </w:r>
            <w:r w:rsidR="00A25095">
              <w:rPr>
                <w:sz w:val="24"/>
                <w:szCs w:val="28"/>
              </w:rPr>
              <w:t xml:space="preserve"> </w:t>
            </w:r>
            <w:r w:rsidRPr="00AE7E35">
              <w:rPr>
                <w:sz w:val="24"/>
                <w:szCs w:val="28"/>
              </w:rPr>
              <w:t>go and</w:t>
            </w:r>
            <w:r w:rsidR="00A25095">
              <w:rPr>
                <w:sz w:val="24"/>
                <w:szCs w:val="28"/>
              </w:rPr>
              <w:t xml:space="preserve"> </w:t>
            </w:r>
            <w:r w:rsidR="00A25095" w:rsidRPr="00AE7E35">
              <w:rPr>
                <w:sz w:val="24"/>
                <w:szCs w:val="28"/>
              </w:rPr>
              <w:t>must</w:t>
            </w:r>
            <w:r w:rsidRPr="00AE7E35">
              <w:rPr>
                <w:sz w:val="24"/>
                <w:szCs w:val="28"/>
              </w:rPr>
              <w:t xml:space="preserve"> </w:t>
            </w:r>
            <w:r w:rsidR="00A25095">
              <w:rPr>
                <w:sz w:val="24"/>
                <w:szCs w:val="28"/>
              </w:rPr>
              <w:t>frequently</w:t>
            </w:r>
            <w:r w:rsidR="00A25095" w:rsidRPr="00AE7E35">
              <w:rPr>
                <w:sz w:val="24"/>
                <w:szCs w:val="28"/>
              </w:rPr>
              <w:t xml:space="preserve"> </w:t>
            </w:r>
            <w:r w:rsidRPr="00AE7E35">
              <w:rPr>
                <w:sz w:val="24"/>
                <w:szCs w:val="28"/>
              </w:rPr>
              <w:t xml:space="preserve">travel to different countries. </w:t>
            </w:r>
            <w:r w:rsidR="005D1BA0">
              <w:rPr>
                <w:sz w:val="24"/>
                <w:szCs w:val="28"/>
              </w:rPr>
              <w:t>When staying in a hotel</w:t>
            </w:r>
            <w:r w:rsidR="00AA77B9">
              <w:rPr>
                <w:sz w:val="24"/>
                <w:szCs w:val="28"/>
              </w:rPr>
              <w:t>, h</w:t>
            </w:r>
            <w:r w:rsidRPr="00AE7E35">
              <w:rPr>
                <w:sz w:val="24"/>
                <w:szCs w:val="28"/>
              </w:rPr>
              <w:t>e values his personal time and space so that he can focus on his work.</w:t>
            </w:r>
          </w:p>
          <w:p w14:paraId="3742510C" w14:textId="008C31DE" w:rsidR="00036450" w:rsidRPr="008C48B3" w:rsidRDefault="00136AF2" w:rsidP="00136AF2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Reasons for traveling</w:t>
            </w:r>
          </w:p>
          <w:p w14:paraId="503C225D" w14:textId="7BF3EDB4" w:rsidR="00036450" w:rsidRPr="008C48B3" w:rsidRDefault="00136AF2" w:rsidP="00136AF2">
            <w:pPr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 xml:space="preserve">To </w:t>
            </w:r>
            <w:r w:rsidR="00005146">
              <w:rPr>
                <w:sz w:val="24"/>
                <w:szCs w:val="28"/>
              </w:rPr>
              <w:t>conduct business meetings</w:t>
            </w:r>
          </w:p>
          <w:p w14:paraId="0A4B177B" w14:textId="183F8AA2" w:rsidR="00036450" w:rsidRPr="008C48B3" w:rsidRDefault="003D37FD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reasons to use a hotel app</w:t>
            </w:r>
          </w:p>
          <w:p w14:paraId="24242F8E" w14:textId="7BBF1173" w:rsidR="00E94069" w:rsidRDefault="003D37FD" w:rsidP="00D116B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8"/>
              </w:rPr>
            </w:pPr>
            <w:r w:rsidRPr="00D116B9">
              <w:rPr>
                <w:sz w:val="24"/>
                <w:szCs w:val="28"/>
              </w:rPr>
              <w:t xml:space="preserve">To </w:t>
            </w:r>
            <w:r w:rsidR="003454B7">
              <w:rPr>
                <w:sz w:val="24"/>
                <w:szCs w:val="28"/>
              </w:rPr>
              <w:t>request for room services</w:t>
            </w:r>
            <w:r w:rsidR="00EB6568">
              <w:rPr>
                <w:sz w:val="24"/>
                <w:szCs w:val="28"/>
              </w:rPr>
              <w:t xml:space="preserve"> (order food</w:t>
            </w:r>
            <w:r w:rsidR="0042491A">
              <w:rPr>
                <w:sz w:val="24"/>
                <w:szCs w:val="28"/>
              </w:rPr>
              <w:t>, laundry</w:t>
            </w:r>
            <w:r w:rsidR="002B36EB">
              <w:rPr>
                <w:sz w:val="24"/>
                <w:szCs w:val="28"/>
              </w:rPr>
              <w:t xml:space="preserve"> service, &amp; transportation</w:t>
            </w:r>
            <w:r w:rsidR="00EB6568">
              <w:rPr>
                <w:sz w:val="24"/>
                <w:szCs w:val="28"/>
              </w:rPr>
              <w:t>)</w:t>
            </w:r>
          </w:p>
          <w:p w14:paraId="2CA0F243" w14:textId="08D5C8A0" w:rsidR="003D37FD" w:rsidRDefault="00551B64" w:rsidP="00D116B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To</w:t>
            </w:r>
            <w:r w:rsidR="003D37FD" w:rsidRPr="00D116B9">
              <w:rPr>
                <w:sz w:val="24"/>
                <w:szCs w:val="28"/>
              </w:rPr>
              <w:t xml:space="preserve"> </w:t>
            </w:r>
            <w:r w:rsidR="00B10DD5">
              <w:rPr>
                <w:sz w:val="24"/>
                <w:szCs w:val="28"/>
              </w:rPr>
              <w:t>schedule</w:t>
            </w:r>
            <w:r w:rsidR="003454B7">
              <w:rPr>
                <w:sz w:val="24"/>
                <w:szCs w:val="28"/>
              </w:rPr>
              <w:t xml:space="preserve"> housekeeping</w:t>
            </w:r>
          </w:p>
          <w:p w14:paraId="70AD996C" w14:textId="6A5A4FD2" w:rsidR="00995EA5" w:rsidRDefault="00995EA5" w:rsidP="00D116B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To check-in/out</w:t>
            </w:r>
          </w:p>
          <w:p w14:paraId="25B51F0E" w14:textId="577B0CAF" w:rsidR="00995EA5" w:rsidRPr="00D116B9" w:rsidRDefault="00995EA5" w:rsidP="00D116B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To </w:t>
            </w:r>
            <w:r w:rsidR="00FB7C3F">
              <w:rPr>
                <w:sz w:val="24"/>
                <w:szCs w:val="28"/>
              </w:rPr>
              <w:t xml:space="preserve">gain </w:t>
            </w:r>
            <w:r w:rsidR="002227EB">
              <w:rPr>
                <w:sz w:val="24"/>
                <w:szCs w:val="28"/>
              </w:rPr>
              <w:t xml:space="preserve">access </w:t>
            </w:r>
            <w:r w:rsidR="00FB7C3F">
              <w:rPr>
                <w:sz w:val="24"/>
                <w:szCs w:val="28"/>
              </w:rPr>
              <w:t xml:space="preserve">to </w:t>
            </w:r>
            <w:r w:rsidR="005761BB">
              <w:rPr>
                <w:sz w:val="24"/>
                <w:szCs w:val="28"/>
              </w:rPr>
              <w:t>hotel</w:t>
            </w:r>
            <w:r w:rsidR="002227EB">
              <w:rPr>
                <w:sz w:val="24"/>
                <w:szCs w:val="28"/>
              </w:rPr>
              <w:t xml:space="preserve"> room and facilities</w:t>
            </w:r>
          </w:p>
          <w:p w14:paraId="28509C79" w14:textId="0A2BC5D3" w:rsidR="003D37FD" w:rsidRPr="008C48B3" w:rsidRDefault="003D37FD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Frustrations</w:t>
            </w:r>
          </w:p>
          <w:p w14:paraId="6D3B825A" w14:textId="3212C234" w:rsidR="00942F22" w:rsidRDefault="003D37FD" w:rsidP="00036450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8"/>
              </w:rPr>
            </w:pPr>
            <w:r w:rsidRPr="0056662A">
              <w:rPr>
                <w:sz w:val="24"/>
                <w:szCs w:val="28"/>
              </w:rPr>
              <w:t>He</w:t>
            </w:r>
            <w:r w:rsidR="00091AEE" w:rsidRPr="00091AEE">
              <w:rPr>
                <w:sz w:val="24"/>
                <w:szCs w:val="28"/>
              </w:rPr>
              <w:t xml:space="preserve"> get</w:t>
            </w:r>
            <w:r w:rsidR="00091AEE">
              <w:rPr>
                <w:sz w:val="24"/>
                <w:szCs w:val="28"/>
              </w:rPr>
              <w:t>s</w:t>
            </w:r>
            <w:r w:rsidR="00091AEE" w:rsidRPr="00091AEE">
              <w:rPr>
                <w:sz w:val="24"/>
                <w:szCs w:val="28"/>
              </w:rPr>
              <w:t xml:space="preserve"> frustrated when the</w:t>
            </w:r>
            <w:r w:rsidR="00091AEE">
              <w:rPr>
                <w:sz w:val="24"/>
                <w:szCs w:val="28"/>
              </w:rPr>
              <w:t xml:space="preserve"> </w:t>
            </w:r>
            <w:r w:rsidR="00942F22">
              <w:rPr>
                <w:sz w:val="24"/>
                <w:szCs w:val="28"/>
              </w:rPr>
              <w:t xml:space="preserve">hotel </w:t>
            </w:r>
            <w:r w:rsidR="00091AEE" w:rsidRPr="00091AEE">
              <w:rPr>
                <w:sz w:val="24"/>
                <w:szCs w:val="28"/>
              </w:rPr>
              <w:t xml:space="preserve">housekeeper comes too early in the morning and </w:t>
            </w:r>
            <w:r w:rsidR="002C0D16">
              <w:rPr>
                <w:sz w:val="24"/>
                <w:szCs w:val="28"/>
              </w:rPr>
              <w:t>ruin</w:t>
            </w:r>
            <w:r w:rsidR="00091AEE" w:rsidRPr="00091AEE">
              <w:rPr>
                <w:sz w:val="24"/>
                <w:szCs w:val="28"/>
              </w:rPr>
              <w:t>s his sleep</w:t>
            </w:r>
            <w:r w:rsidR="00942F22">
              <w:rPr>
                <w:sz w:val="24"/>
                <w:szCs w:val="28"/>
              </w:rPr>
              <w:t>.</w:t>
            </w:r>
          </w:p>
          <w:p w14:paraId="5BB13C48" w14:textId="3EE35781" w:rsidR="004D3011" w:rsidRPr="000E1943" w:rsidRDefault="00011601" w:rsidP="00036450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8"/>
              </w:rPr>
            </w:pPr>
            <w:r w:rsidRPr="0056662A">
              <w:rPr>
                <w:sz w:val="24"/>
                <w:szCs w:val="28"/>
              </w:rPr>
              <w:t>He</w:t>
            </w:r>
            <w:r w:rsidR="00B24FAC">
              <w:rPr>
                <w:sz w:val="24"/>
                <w:szCs w:val="28"/>
              </w:rPr>
              <w:t xml:space="preserve"> </w:t>
            </w:r>
            <w:r w:rsidR="00CE68E4">
              <w:rPr>
                <w:sz w:val="24"/>
                <w:szCs w:val="28"/>
              </w:rPr>
              <w:t xml:space="preserve">dislikes </w:t>
            </w:r>
            <w:r w:rsidR="003E77F6">
              <w:rPr>
                <w:sz w:val="24"/>
                <w:szCs w:val="28"/>
              </w:rPr>
              <w:t xml:space="preserve">using the </w:t>
            </w:r>
            <w:r w:rsidR="00B23050">
              <w:rPr>
                <w:sz w:val="24"/>
                <w:szCs w:val="28"/>
              </w:rPr>
              <w:t>check</w:t>
            </w:r>
            <w:r w:rsidR="003E77F6">
              <w:rPr>
                <w:sz w:val="24"/>
                <w:szCs w:val="28"/>
              </w:rPr>
              <w:t>-</w:t>
            </w:r>
            <w:r w:rsidR="00B23050">
              <w:rPr>
                <w:sz w:val="24"/>
                <w:szCs w:val="28"/>
              </w:rPr>
              <w:t xml:space="preserve">in/out </w:t>
            </w:r>
            <w:r w:rsidR="00EA1F51">
              <w:rPr>
                <w:sz w:val="24"/>
                <w:szCs w:val="28"/>
              </w:rPr>
              <w:t xml:space="preserve">service </w:t>
            </w:r>
            <w:r w:rsidR="00B23050">
              <w:rPr>
                <w:sz w:val="24"/>
                <w:szCs w:val="28"/>
              </w:rPr>
              <w:t>at the counter</w:t>
            </w:r>
            <w:r w:rsidR="00B74D72">
              <w:rPr>
                <w:sz w:val="24"/>
                <w:szCs w:val="28"/>
              </w:rPr>
              <w:t xml:space="preserve"> desk</w:t>
            </w:r>
            <w:r w:rsidR="00C36831">
              <w:rPr>
                <w:sz w:val="24"/>
                <w:szCs w:val="28"/>
              </w:rPr>
              <w:t xml:space="preserve">. </w:t>
            </w:r>
          </w:p>
          <w:p w14:paraId="396272D8" w14:textId="1A24E59F" w:rsidR="00036450" w:rsidRPr="008C48B3" w:rsidRDefault="003D37FD" w:rsidP="00036450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Marital status</w:t>
            </w:r>
          </w:p>
          <w:p w14:paraId="4D3B835B" w14:textId="50862B78" w:rsidR="00036450" w:rsidRPr="008C48B3" w:rsidRDefault="003D37FD" w:rsidP="004D3011">
            <w:pPr>
              <w:rPr>
                <w:noProof/>
                <w:color w:val="000000" w:themeColor="text1"/>
                <w:sz w:val="24"/>
                <w:szCs w:val="28"/>
              </w:rPr>
            </w:pPr>
            <w:r w:rsidRPr="008C48B3">
              <w:rPr>
                <w:noProof/>
                <w:color w:val="000000" w:themeColor="text1"/>
                <w:sz w:val="24"/>
                <w:szCs w:val="28"/>
              </w:rPr>
              <w:t>Single, no kid</w:t>
            </w:r>
          </w:p>
          <w:p w14:paraId="4935DA2F" w14:textId="667FB7C4" w:rsidR="003D37FD" w:rsidRPr="008C48B3" w:rsidRDefault="003D37FD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Personality</w:t>
            </w:r>
          </w:p>
          <w:p w14:paraId="32001CC2" w14:textId="6530FCF8" w:rsidR="003D37FD" w:rsidRPr="008C48B3" w:rsidRDefault="00493B83" w:rsidP="003D37FD">
            <w:pPr>
              <w:rPr>
                <w:noProof/>
                <w:color w:val="000000" w:themeColor="text1"/>
                <w:sz w:val="24"/>
                <w:szCs w:val="28"/>
              </w:rPr>
            </w:pPr>
            <w:r>
              <w:rPr>
                <w:noProof/>
                <w:color w:val="000000" w:themeColor="text1"/>
                <w:sz w:val="24"/>
                <w:szCs w:val="28"/>
              </w:rPr>
              <w:t>In</w:t>
            </w:r>
            <w:r w:rsidR="003D37FD" w:rsidRPr="008C48B3">
              <w:rPr>
                <w:noProof/>
                <w:color w:val="000000" w:themeColor="text1"/>
                <w:sz w:val="24"/>
                <w:szCs w:val="28"/>
              </w:rPr>
              <w:t xml:space="preserve">trovert, </w:t>
            </w:r>
            <w:r w:rsidR="00C36831">
              <w:rPr>
                <w:noProof/>
                <w:color w:val="000000" w:themeColor="text1"/>
                <w:sz w:val="24"/>
                <w:szCs w:val="28"/>
              </w:rPr>
              <w:t>sensing</w:t>
            </w:r>
            <w:r w:rsidR="008C48B3" w:rsidRPr="008C48B3">
              <w:rPr>
                <w:noProof/>
                <w:color w:val="000000" w:themeColor="text1"/>
                <w:sz w:val="24"/>
                <w:szCs w:val="28"/>
              </w:rPr>
              <w:t xml:space="preserve">, </w:t>
            </w:r>
            <w:r w:rsidR="00E66742">
              <w:rPr>
                <w:noProof/>
                <w:color w:val="000000" w:themeColor="text1"/>
                <w:sz w:val="24"/>
                <w:szCs w:val="28"/>
              </w:rPr>
              <w:t>thinking</w:t>
            </w:r>
            <w:r w:rsidR="008C48B3" w:rsidRPr="008C48B3">
              <w:rPr>
                <w:noProof/>
                <w:color w:val="000000" w:themeColor="text1"/>
                <w:sz w:val="24"/>
                <w:szCs w:val="28"/>
              </w:rPr>
              <w:t>, judging</w:t>
            </w:r>
          </w:p>
          <w:p w14:paraId="495C1698" w14:textId="10E66489" w:rsidR="003D37FD" w:rsidRPr="008C48B3" w:rsidRDefault="008C48B3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Hobbies</w:t>
            </w:r>
          </w:p>
          <w:p w14:paraId="17844ACA" w14:textId="26A8D552" w:rsidR="003D37FD" w:rsidRPr="008C48B3" w:rsidRDefault="006C2B21" w:rsidP="004D3011">
            <w:pPr>
              <w:rPr>
                <w:noProof/>
                <w:color w:val="000000" w:themeColor="text1"/>
                <w:sz w:val="24"/>
                <w:szCs w:val="28"/>
              </w:rPr>
            </w:pPr>
            <w:r>
              <w:rPr>
                <w:noProof/>
                <w:color w:val="000000" w:themeColor="text1"/>
                <w:sz w:val="24"/>
                <w:szCs w:val="28"/>
              </w:rPr>
              <w:t>M</w:t>
            </w:r>
            <w:r w:rsidR="00E66742">
              <w:rPr>
                <w:noProof/>
                <w:color w:val="000000" w:themeColor="text1"/>
                <w:sz w:val="24"/>
                <w:szCs w:val="28"/>
              </w:rPr>
              <w:t>ake money</w:t>
            </w:r>
            <w:r>
              <w:rPr>
                <w:noProof/>
                <w:color w:val="000000" w:themeColor="text1"/>
                <w:sz w:val="24"/>
                <w:szCs w:val="28"/>
              </w:rPr>
              <w:t xml:space="preserve"> and</w:t>
            </w:r>
            <w:r w:rsidR="008C48B3" w:rsidRPr="008C48B3">
              <w:rPr>
                <w:noProof/>
                <w:color w:val="000000" w:themeColor="text1"/>
                <w:sz w:val="24"/>
                <w:szCs w:val="28"/>
              </w:rPr>
              <w:t xml:space="preserve"> </w:t>
            </w:r>
            <w:r>
              <w:rPr>
                <w:noProof/>
                <w:color w:val="000000" w:themeColor="text1"/>
                <w:sz w:val="24"/>
                <w:szCs w:val="28"/>
              </w:rPr>
              <w:t>make more money</w:t>
            </w:r>
          </w:p>
          <w:p w14:paraId="7F2B232E" w14:textId="73DC9D12" w:rsidR="003D37FD" w:rsidRPr="008C48B3" w:rsidRDefault="003D37FD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Influencers</w:t>
            </w:r>
          </w:p>
          <w:p w14:paraId="74FDDD37" w14:textId="0D360939" w:rsidR="003D37FD" w:rsidRPr="008C48B3" w:rsidRDefault="006C2B21" w:rsidP="003D37FD">
            <w:pPr>
              <w:rPr>
                <w:noProof/>
                <w:color w:val="000000" w:themeColor="text1"/>
                <w:sz w:val="24"/>
                <w:szCs w:val="28"/>
              </w:rPr>
            </w:pPr>
            <w:r>
              <w:rPr>
                <w:noProof/>
                <w:color w:val="000000" w:themeColor="text1"/>
                <w:sz w:val="24"/>
                <w:szCs w:val="28"/>
              </w:rPr>
              <w:t>Businuess partners and his ego</w:t>
            </w:r>
          </w:p>
          <w:p w14:paraId="10DC9666" w14:textId="15E10808" w:rsidR="008C48B3" w:rsidRPr="008C48B3" w:rsidRDefault="008C48B3" w:rsidP="003D37FD">
            <w:pPr>
              <w:rPr>
                <w:b/>
                <w:bCs/>
                <w:color w:val="FFFFFF" w:themeColor="background1"/>
                <w:sz w:val="24"/>
                <w:szCs w:val="28"/>
              </w:rPr>
            </w:pPr>
          </w:p>
        </w:tc>
      </w:tr>
    </w:tbl>
    <w:p w14:paraId="1D198B4A" w14:textId="77777777" w:rsidR="0043117B" w:rsidRDefault="00ED4AB3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3E9B77" w14:textId="77777777" w:rsidR="00ED4AB3" w:rsidRDefault="00ED4AB3" w:rsidP="000C45FF">
      <w:r>
        <w:separator/>
      </w:r>
    </w:p>
  </w:endnote>
  <w:endnote w:type="continuationSeparator" w:id="0">
    <w:p w14:paraId="6364BCA5" w14:textId="77777777" w:rsidR="00ED4AB3" w:rsidRDefault="00ED4AB3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86E183" w14:textId="77777777" w:rsidR="00ED4AB3" w:rsidRDefault="00ED4AB3" w:rsidP="000C45FF">
      <w:r>
        <w:separator/>
      </w:r>
    </w:p>
  </w:footnote>
  <w:footnote w:type="continuationSeparator" w:id="0">
    <w:p w14:paraId="40873DD5" w14:textId="77777777" w:rsidR="00ED4AB3" w:rsidRDefault="00ED4AB3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2F141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3B1D9A5" wp14:editId="18F773D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53366"/>
    <w:multiLevelType w:val="hybridMultilevel"/>
    <w:tmpl w:val="38301C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5B0B5B"/>
    <w:multiLevelType w:val="hybridMultilevel"/>
    <w:tmpl w:val="8DEC16A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1275B1"/>
    <w:multiLevelType w:val="hybridMultilevel"/>
    <w:tmpl w:val="D45415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7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AF2"/>
    <w:rsid w:val="00005146"/>
    <w:rsid w:val="00011601"/>
    <w:rsid w:val="00036450"/>
    <w:rsid w:val="00050CB2"/>
    <w:rsid w:val="00064317"/>
    <w:rsid w:val="00091AEE"/>
    <w:rsid w:val="00094499"/>
    <w:rsid w:val="000A4216"/>
    <w:rsid w:val="000C45FF"/>
    <w:rsid w:val="000E1943"/>
    <w:rsid w:val="000E3FD1"/>
    <w:rsid w:val="00112054"/>
    <w:rsid w:val="00136AF2"/>
    <w:rsid w:val="001525E1"/>
    <w:rsid w:val="00180329"/>
    <w:rsid w:val="0019001F"/>
    <w:rsid w:val="001945AF"/>
    <w:rsid w:val="001A74A5"/>
    <w:rsid w:val="001B2ABD"/>
    <w:rsid w:val="001E0391"/>
    <w:rsid w:val="001E1759"/>
    <w:rsid w:val="001F1ECC"/>
    <w:rsid w:val="00210579"/>
    <w:rsid w:val="002227EB"/>
    <w:rsid w:val="002400EB"/>
    <w:rsid w:val="00256CF7"/>
    <w:rsid w:val="00281FD5"/>
    <w:rsid w:val="002B36EB"/>
    <w:rsid w:val="002B639C"/>
    <w:rsid w:val="002C0D16"/>
    <w:rsid w:val="002D46D2"/>
    <w:rsid w:val="0030481B"/>
    <w:rsid w:val="003156FC"/>
    <w:rsid w:val="00320555"/>
    <w:rsid w:val="003254B5"/>
    <w:rsid w:val="00340C52"/>
    <w:rsid w:val="003454B7"/>
    <w:rsid w:val="0037121F"/>
    <w:rsid w:val="003A6B7D"/>
    <w:rsid w:val="003B06CA"/>
    <w:rsid w:val="003D37FD"/>
    <w:rsid w:val="003E77F6"/>
    <w:rsid w:val="004071FC"/>
    <w:rsid w:val="0042491A"/>
    <w:rsid w:val="00445947"/>
    <w:rsid w:val="004813B3"/>
    <w:rsid w:val="00493B83"/>
    <w:rsid w:val="00496591"/>
    <w:rsid w:val="004C63E4"/>
    <w:rsid w:val="004D0789"/>
    <w:rsid w:val="004D3011"/>
    <w:rsid w:val="004D6CEC"/>
    <w:rsid w:val="0051139F"/>
    <w:rsid w:val="005262AC"/>
    <w:rsid w:val="00551B64"/>
    <w:rsid w:val="0056662A"/>
    <w:rsid w:val="005761BB"/>
    <w:rsid w:val="00582714"/>
    <w:rsid w:val="005D1BA0"/>
    <w:rsid w:val="005E39D5"/>
    <w:rsid w:val="00600670"/>
    <w:rsid w:val="0062123A"/>
    <w:rsid w:val="00646E75"/>
    <w:rsid w:val="006771D0"/>
    <w:rsid w:val="006C2B21"/>
    <w:rsid w:val="00715FCB"/>
    <w:rsid w:val="00743101"/>
    <w:rsid w:val="007775E1"/>
    <w:rsid w:val="007867A0"/>
    <w:rsid w:val="007927F5"/>
    <w:rsid w:val="00802CA0"/>
    <w:rsid w:val="00894BFA"/>
    <w:rsid w:val="008C48B3"/>
    <w:rsid w:val="008F3E6A"/>
    <w:rsid w:val="009260CD"/>
    <w:rsid w:val="00942F22"/>
    <w:rsid w:val="00952C25"/>
    <w:rsid w:val="00995EA5"/>
    <w:rsid w:val="009C6ECE"/>
    <w:rsid w:val="00A2118D"/>
    <w:rsid w:val="00A25095"/>
    <w:rsid w:val="00A91C15"/>
    <w:rsid w:val="00A9590D"/>
    <w:rsid w:val="00AA6F40"/>
    <w:rsid w:val="00AA77B9"/>
    <w:rsid w:val="00AD76E2"/>
    <w:rsid w:val="00AE7E35"/>
    <w:rsid w:val="00B04F04"/>
    <w:rsid w:val="00B10DD5"/>
    <w:rsid w:val="00B20152"/>
    <w:rsid w:val="00B23050"/>
    <w:rsid w:val="00B24FAC"/>
    <w:rsid w:val="00B359E4"/>
    <w:rsid w:val="00B57D98"/>
    <w:rsid w:val="00B70850"/>
    <w:rsid w:val="00B74D72"/>
    <w:rsid w:val="00C066B6"/>
    <w:rsid w:val="00C36831"/>
    <w:rsid w:val="00C37BA1"/>
    <w:rsid w:val="00C4674C"/>
    <w:rsid w:val="00C506CF"/>
    <w:rsid w:val="00C72BED"/>
    <w:rsid w:val="00C8628A"/>
    <w:rsid w:val="00C9578B"/>
    <w:rsid w:val="00CB0055"/>
    <w:rsid w:val="00CE68E4"/>
    <w:rsid w:val="00D116B9"/>
    <w:rsid w:val="00D212F2"/>
    <w:rsid w:val="00D2522B"/>
    <w:rsid w:val="00D422DE"/>
    <w:rsid w:val="00D5459D"/>
    <w:rsid w:val="00D87AF1"/>
    <w:rsid w:val="00DA1F4D"/>
    <w:rsid w:val="00DD172A"/>
    <w:rsid w:val="00E15603"/>
    <w:rsid w:val="00E25A26"/>
    <w:rsid w:val="00E4381A"/>
    <w:rsid w:val="00E55D74"/>
    <w:rsid w:val="00E66742"/>
    <w:rsid w:val="00E94069"/>
    <w:rsid w:val="00EA1B7E"/>
    <w:rsid w:val="00EA1F51"/>
    <w:rsid w:val="00EB6568"/>
    <w:rsid w:val="00ED4AB3"/>
    <w:rsid w:val="00F60274"/>
    <w:rsid w:val="00F77FB9"/>
    <w:rsid w:val="00FB068F"/>
    <w:rsid w:val="00FB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EB1B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8C4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ic1\AppData\Local\Microsoft\Office\16.0\DTS\en-US%7bA4A2306A-45B6-45D2-BB5D-D7F5748AEB4F%7d\%7b929F21DC-FF28-4017-9C38-46384B9FC7B0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0F9CF68209F436A9152074B6EF1B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5C1D29-D716-4408-9034-017713BA993C}"/>
      </w:docPartPr>
      <w:docPartBody>
        <w:p w:rsidR="0079116F" w:rsidRDefault="003D1F11">
          <w:pPr>
            <w:pStyle w:val="50F9CF68209F436A9152074B6EF1BF35"/>
          </w:pPr>
          <w:r w:rsidRPr="004D3011">
            <w:t>PHONE:</w:t>
          </w:r>
        </w:p>
      </w:docPartBody>
    </w:docPart>
    <w:docPart>
      <w:docPartPr>
        <w:name w:val="D9F568D361064D8983DEA5F071D463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4A3B13-6B37-4203-8039-04483B29F57D}"/>
      </w:docPartPr>
      <w:docPartBody>
        <w:p w:rsidR="0079116F" w:rsidRDefault="003D1F11">
          <w:pPr>
            <w:pStyle w:val="D9F568D361064D8983DEA5F071D4637D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4F6"/>
    <w:rsid w:val="00186FF6"/>
    <w:rsid w:val="003D1F11"/>
    <w:rsid w:val="00566930"/>
    <w:rsid w:val="0079116F"/>
    <w:rsid w:val="00A53D99"/>
    <w:rsid w:val="00BB19D7"/>
    <w:rsid w:val="00F6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0F9CF68209F436A9152074B6EF1BF35">
    <w:name w:val="50F9CF68209F436A9152074B6EF1BF35"/>
  </w:style>
  <w:style w:type="paragraph" w:customStyle="1" w:styleId="D9F568D361064D8983DEA5F071D4637D">
    <w:name w:val="D9F568D361064D8983DEA5F071D4637D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{929F21DC-FF28-4017-9C38-46384B9FC7B0}tf00546271_win32.dotx</Template>
  <TotalTime>0</TotalTime>
  <Pages>1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2021-02-02T00:13:00Z</dcterms:created>
  <dcterms:modified xsi:type="dcterms:W3CDTF">2021-02-04T09:14:00Z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