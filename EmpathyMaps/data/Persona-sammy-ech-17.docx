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34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50"/>
        <w:gridCol w:w="688"/>
        <w:gridCol w:w="6202"/>
      </w:tblGrid>
      <w:tr w:rsidR="001B2ABD" w14:paraId="2C01E053" w14:textId="77777777" w:rsidTr="008C48B3">
        <w:trPr>
          <w:trHeight w:val="1912"/>
        </w:trPr>
        <w:tc>
          <w:tcPr>
            <w:tcW w:w="3450" w:type="dxa"/>
            <w:vAlign w:val="bottom"/>
          </w:tcPr>
          <w:p w14:paraId="5A072882" w14:textId="14B26A3D" w:rsidR="001B2ABD" w:rsidRDefault="001B2ABD" w:rsidP="008C48B3">
            <w:pPr>
              <w:tabs>
                <w:tab w:val="left" w:pos="990"/>
              </w:tabs>
            </w:pPr>
          </w:p>
        </w:tc>
        <w:tc>
          <w:tcPr>
            <w:tcW w:w="688" w:type="dxa"/>
          </w:tcPr>
          <w:p w14:paraId="5FA9ED1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202" w:type="dxa"/>
            <w:vAlign w:val="bottom"/>
          </w:tcPr>
          <w:p w14:paraId="14F9CB2D" w14:textId="1FB990D1" w:rsidR="001B2ABD" w:rsidRDefault="00136AF2" w:rsidP="001B2ABD">
            <w:pPr>
              <w:pStyle w:val="Title"/>
            </w:pPr>
            <w:r>
              <w:t>Sammy</w:t>
            </w:r>
          </w:p>
          <w:p w14:paraId="4DF430D3" w14:textId="6C819019" w:rsidR="001B2ABD" w:rsidRPr="003D37FD" w:rsidRDefault="00136AF2" w:rsidP="001B2ABD">
            <w:pPr>
              <w:pStyle w:val="Subtitle"/>
              <w:rPr>
                <w:spacing w:val="0"/>
                <w:w w:val="100"/>
              </w:rPr>
            </w:pPr>
            <w:r w:rsidRPr="001617B8">
              <w:rPr>
                <w:spacing w:val="1"/>
                <w:w w:val="54"/>
              </w:rPr>
              <w:t>University Student</w:t>
            </w:r>
            <w:r w:rsidR="003D37FD" w:rsidRPr="001617B8">
              <w:rPr>
                <w:spacing w:val="1"/>
                <w:w w:val="54"/>
              </w:rPr>
              <w:t xml:space="preserve">, </w:t>
            </w:r>
            <w:r w:rsidR="008F3E6A" w:rsidRPr="001617B8">
              <w:rPr>
                <w:spacing w:val="1"/>
                <w:w w:val="54"/>
              </w:rPr>
              <w:t>A</w:t>
            </w:r>
            <w:r w:rsidR="003D37FD" w:rsidRPr="001617B8">
              <w:rPr>
                <w:spacing w:val="1"/>
                <w:w w:val="54"/>
              </w:rPr>
              <w:t>ge 2</w:t>
            </w:r>
            <w:r w:rsidR="003D37FD" w:rsidRPr="001617B8">
              <w:rPr>
                <w:spacing w:val="6"/>
                <w:w w:val="54"/>
              </w:rPr>
              <w:t>1</w:t>
            </w:r>
          </w:p>
        </w:tc>
      </w:tr>
      <w:tr w:rsidR="001B2ABD" w14:paraId="798276EE" w14:textId="77777777" w:rsidTr="008C48B3">
        <w:trPr>
          <w:trHeight w:val="3952"/>
        </w:trPr>
        <w:tc>
          <w:tcPr>
            <w:tcW w:w="3450" w:type="dxa"/>
          </w:tcPr>
          <w:p w14:paraId="424159B8" w14:textId="25F0B928" w:rsidR="008C48B3" w:rsidRDefault="002D46D2" w:rsidP="00136AF2">
            <w:pPr>
              <w:pStyle w:val="Heading3"/>
            </w:pPr>
            <w:r>
              <w:rPr>
                <w:noProof/>
              </w:rPr>
              <w:drawing>
                <wp:inline distT="0" distB="0" distL="0" distR="0" wp14:anchorId="1EFBFFBC" wp14:editId="170E4382">
                  <wp:extent cx="1955549" cy="4914327"/>
                  <wp:effectExtent l="0" t="0" r="6985" b="635"/>
                  <wp:docPr id="1" name="Picture 1" descr="Male student bewilde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Male student bewilder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641" cy="491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CCABB" w14:textId="294EF8C3" w:rsidR="00136AF2" w:rsidRPr="008C48B3" w:rsidRDefault="008C48B3" w:rsidP="00136AF2">
            <w:pPr>
              <w:pStyle w:val="Heading3"/>
              <w:rPr>
                <w:sz w:val="28"/>
                <w:szCs w:val="32"/>
              </w:rPr>
            </w:pPr>
            <w:r w:rsidRPr="008C48B3">
              <w:rPr>
                <w:sz w:val="28"/>
                <w:szCs w:val="32"/>
              </w:rPr>
              <w:t>Contact</w:t>
            </w:r>
            <w:r>
              <w:rPr>
                <w:sz w:val="28"/>
                <w:szCs w:val="32"/>
              </w:rPr>
              <w:t>s</w:t>
            </w:r>
          </w:p>
          <w:p w14:paraId="4D7B65FA" w14:textId="77777777" w:rsidR="008C48B3" w:rsidRPr="008C48B3" w:rsidRDefault="008C48B3" w:rsidP="008C48B3"/>
          <w:p w14:paraId="7A4840EB" w14:textId="7C1998FB" w:rsidR="004D3011" w:rsidRPr="008C48B3" w:rsidRDefault="001617B8" w:rsidP="008C48B3">
            <w:pPr>
              <w:rPr>
                <w:sz w:val="22"/>
                <w:szCs w:val="28"/>
              </w:rPr>
            </w:pPr>
            <w:sdt>
              <w:sdtPr>
                <w:rPr>
                  <w:sz w:val="22"/>
                  <w:szCs w:val="28"/>
                </w:rPr>
                <w:id w:val="1111563247"/>
                <w:placeholder>
                  <w:docPart w:val="50F9CF68209F436A9152074B6EF1BF35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8C48B3">
                  <w:rPr>
                    <w:sz w:val="22"/>
                    <w:szCs w:val="28"/>
                  </w:rPr>
                  <w:t>PHONE:</w:t>
                </w:r>
              </w:sdtContent>
            </w:sdt>
            <w:r w:rsidR="008C48B3" w:rsidRPr="008C48B3">
              <w:rPr>
                <w:sz w:val="22"/>
                <w:szCs w:val="28"/>
              </w:rPr>
              <w:t xml:space="preserve"> </w:t>
            </w:r>
            <w:sdt>
              <w:sdtPr>
                <w:rPr>
                  <w:sz w:val="22"/>
                  <w:szCs w:val="28"/>
                </w:rPr>
                <w:id w:val="-324128318"/>
                <w:placeholder>
                  <w:docPart w:val="949440852C88489FA569115502C15E1F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8C48B3">
                  <w:rPr>
                    <w:sz w:val="22"/>
                    <w:szCs w:val="28"/>
                  </w:rPr>
                  <w:t>678-555-0103</w:t>
                </w:r>
              </w:sdtContent>
            </w:sdt>
          </w:p>
          <w:p w14:paraId="2EE21CD5" w14:textId="77777777" w:rsidR="008C48B3" w:rsidRDefault="008C48B3" w:rsidP="008C48B3">
            <w:pPr>
              <w:rPr>
                <w:sz w:val="22"/>
                <w:szCs w:val="28"/>
              </w:rPr>
            </w:pPr>
          </w:p>
          <w:p w14:paraId="3A10BF16" w14:textId="16A75A0F" w:rsidR="00036450" w:rsidRPr="008C48B3" w:rsidRDefault="001617B8" w:rsidP="008C48B3">
            <w:pPr>
              <w:rPr>
                <w:rStyle w:val="Hyperlink"/>
                <w:color w:val="auto"/>
                <w:sz w:val="22"/>
                <w:szCs w:val="28"/>
                <w:u w:val="none"/>
              </w:rPr>
            </w:pPr>
            <w:sdt>
              <w:sdtPr>
                <w:rPr>
                  <w:color w:val="B85A22" w:themeColor="accent2" w:themeShade="BF"/>
                  <w:sz w:val="22"/>
                  <w:szCs w:val="28"/>
                  <w:u w:val="single"/>
                </w:rPr>
                <w:id w:val="-240260293"/>
                <w:placeholder>
                  <w:docPart w:val="D9F568D361064D8983DEA5F071D4637D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8C48B3">
                  <w:rPr>
                    <w:sz w:val="22"/>
                    <w:szCs w:val="28"/>
                  </w:rPr>
                  <w:t>EMAIL:</w:t>
                </w:r>
              </w:sdtContent>
            </w:sdt>
            <w:r w:rsidR="008C48B3">
              <w:rPr>
                <w:sz w:val="22"/>
                <w:szCs w:val="28"/>
              </w:rPr>
              <w:t xml:space="preserve"> </w:t>
            </w:r>
            <w:r w:rsidR="00136AF2" w:rsidRPr="008C48B3">
              <w:rPr>
                <w:sz w:val="22"/>
                <w:szCs w:val="28"/>
              </w:rPr>
              <w:t>sammy</w:t>
            </w:r>
            <w:r w:rsidR="004C68CB">
              <w:rPr>
                <w:sz w:val="22"/>
                <w:szCs w:val="28"/>
              </w:rPr>
              <w:t>bony</w:t>
            </w:r>
            <w:r w:rsidR="00136AF2" w:rsidRPr="008C48B3">
              <w:rPr>
                <w:sz w:val="22"/>
                <w:szCs w:val="28"/>
              </w:rPr>
              <w:t>@mydomain.com</w:t>
            </w:r>
          </w:p>
          <w:p w14:paraId="0139354F" w14:textId="14A4BDF6" w:rsidR="004D3011" w:rsidRPr="004D3011" w:rsidRDefault="004D3011" w:rsidP="004D3011"/>
        </w:tc>
        <w:tc>
          <w:tcPr>
            <w:tcW w:w="688" w:type="dxa"/>
          </w:tcPr>
          <w:p w14:paraId="0ABEB70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202" w:type="dxa"/>
          </w:tcPr>
          <w:p w14:paraId="49501FC2" w14:textId="77777777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bio</w:t>
            </w:r>
          </w:p>
          <w:p w14:paraId="42E0C8AB" w14:textId="4EC0BD88" w:rsidR="003D37FD" w:rsidRPr="008C48B3" w:rsidRDefault="003D37FD" w:rsidP="003D37FD">
            <w:pPr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 xml:space="preserve">Sammy is an out-going university student who loves to travel with his buddies. </w:t>
            </w:r>
            <w:r w:rsidR="008F3E6A">
              <w:rPr>
                <w:sz w:val="24"/>
                <w:szCs w:val="28"/>
              </w:rPr>
              <w:t xml:space="preserve">When travelling, </w:t>
            </w:r>
            <w:r w:rsidRPr="008C48B3">
              <w:rPr>
                <w:sz w:val="24"/>
                <w:szCs w:val="28"/>
              </w:rPr>
              <w:t xml:space="preserve">He </w:t>
            </w:r>
            <w:r w:rsidR="008F3E6A">
              <w:rPr>
                <w:sz w:val="24"/>
                <w:szCs w:val="28"/>
              </w:rPr>
              <w:t>always</w:t>
            </w:r>
            <w:r w:rsidRPr="008C48B3">
              <w:rPr>
                <w:sz w:val="24"/>
                <w:szCs w:val="28"/>
              </w:rPr>
              <w:t xml:space="preserve"> takes advantage of the hotel </w:t>
            </w:r>
            <w:r w:rsidR="00D87AF1">
              <w:rPr>
                <w:sz w:val="24"/>
                <w:szCs w:val="28"/>
              </w:rPr>
              <w:t xml:space="preserve">sport </w:t>
            </w:r>
            <w:r w:rsidRPr="008C48B3">
              <w:rPr>
                <w:sz w:val="24"/>
                <w:szCs w:val="28"/>
              </w:rPr>
              <w:t>facilities, such as the gym room, the swimming pool</w:t>
            </w:r>
            <w:r w:rsidR="00D87AF1">
              <w:rPr>
                <w:sz w:val="24"/>
                <w:szCs w:val="28"/>
              </w:rPr>
              <w:t xml:space="preserve"> etc</w:t>
            </w:r>
            <w:r w:rsidRPr="008C48B3">
              <w:rPr>
                <w:sz w:val="24"/>
                <w:szCs w:val="28"/>
              </w:rPr>
              <w:t>. Sammy also loves a good hotel breakfast.</w:t>
            </w:r>
          </w:p>
          <w:p w14:paraId="3742510C" w14:textId="008C31DE" w:rsidR="00036450" w:rsidRPr="008C48B3" w:rsidRDefault="00136AF2" w:rsidP="00136AF2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Reasons for traveling</w:t>
            </w:r>
          </w:p>
          <w:p w14:paraId="503C225D" w14:textId="79C80461" w:rsidR="00036450" w:rsidRPr="008C48B3" w:rsidRDefault="00136AF2" w:rsidP="00136AF2">
            <w:pPr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 xml:space="preserve">To </w:t>
            </w:r>
            <w:r w:rsidR="002B639C">
              <w:rPr>
                <w:sz w:val="24"/>
                <w:szCs w:val="28"/>
              </w:rPr>
              <w:t>Discover new places</w:t>
            </w:r>
            <w:r w:rsidR="00D212F2">
              <w:rPr>
                <w:sz w:val="24"/>
                <w:szCs w:val="28"/>
              </w:rPr>
              <w:t xml:space="preserve"> </w:t>
            </w:r>
            <w:r w:rsidR="0054653A">
              <w:rPr>
                <w:sz w:val="24"/>
                <w:szCs w:val="28"/>
              </w:rPr>
              <w:t>and enjoy life</w:t>
            </w:r>
          </w:p>
          <w:p w14:paraId="0A4B177B" w14:textId="183F8AA2" w:rsidR="00036450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reasons to use a hotel app</w:t>
            </w:r>
          </w:p>
          <w:p w14:paraId="24242F8E" w14:textId="77777777" w:rsidR="00E94069" w:rsidRDefault="003D37FD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 w:rsidRPr="00D116B9">
              <w:rPr>
                <w:sz w:val="24"/>
                <w:szCs w:val="28"/>
              </w:rPr>
              <w:t xml:space="preserve">To check for hotel facility usage </w:t>
            </w:r>
          </w:p>
          <w:p w14:paraId="2CA0F243" w14:textId="7A4187EE" w:rsidR="003D37FD" w:rsidRDefault="00551B64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To</w:t>
            </w:r>
            <w:r w:rsidR="003D37FD" w:rsidRPr="00D116B9">
              <w:rPr>
                <w:sz w:val="24"/>
                <w:szCs w:val="28"/>
              </w:rPr>
              <w:t xml:space="preserve"> make reservation</w:t>
            </w:r>
            <w:r w:rsidR="00FB7C3F">
              <w:rPr>
                <w:sz w:val="24"/>
                <w:szCs w:val="28"/>
              </w:rPr>
              <w:t>s</w:t>
            </w:r>
            <w:r w:rsidR="003D37FD" w:rsidRPr="00D116B9">
              <w:rPr>
                <w:sz w:val="24"/>
                <w:szCs w:val="28"/>
              </w:rPr>
              <w:t xml:space="preserve"> for hotel facilities.</w:t>
            </w:r>
          </w:p>
          <w:p w14:paraId="70AD996C" w14:textId="6A5A4FD2" w:rsidR="00995EA5" w:rsidRDefault="00995EA5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To check-in/out</w:t>
            </w:r>
          </w:p>
          <w:p w14:paraId="25B51F0E" w14:textId="4C99DA55" w:rsidR="00995EA5" w:rsidRDefault="00995EA5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To </w:t>
            </w:r>
            <w:r w:rsidR="00FB7C3F">
              <w:rPr>
                <w:sz w:val="24"/>
                <w:szCs w:val="28"/>
              </w:rPr>
              <w:t xml:space="preserve">gain </w:t>
            </w:r>
            <w:r w:rsidR="002227EB">
              <w:rPr>
                <w:sz w:val="24"/>
                <w:szCs w:val="28"/>
              </w:rPr>
              <w:t xml:space="preserve">access </w:t>
            </w:r>
            <w:r w:rsidR="00FB7C3F">
              <w:rPr>
                <w:sz w:val="24"/>
                <w:szCs w:val="28"/>
              </w:rPr>
              <w:t xml:space="preserve">to </w:t>
            </w:r>
            <w:r w:rsidR="005761BB">
              <w:rPr>
                <w:sz w:val="24"/>
                <w:szCs w:val="28"/>
              </w:rPr>
              <w:t>hotel</w:t>
            </w:r>
            <w:r w:rsidR="002227EB">
              <w:rPr>
                <w:sz w:val="24"/>
                <w:szCs w:val="28"/>
              </w:rPr>
              <w:t xml:space="preserve"> room and facilities</w:t>
            </w:r>
          </w:p>
          <w:p w14:paraId="4559DA8D" w14:textId="3A9A01CF" w:rsidR="00255DA8" w:rsidRPr="00D116B9" w:rsidRDefault="00255DA8" w:rsidP="00D116B9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To purchase coffee at the cafe</w:t>
            </w:r>
          </w:p>
          <w:p w14:paraId="28509C79" w14:textId="0A2BC5D3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Frustrations</w:t>
            </w:r>
          </w:p>
          <w:p w14:paraId="1A50AF60" w14:textId="59B90E10" w:rsidR="003D37FD" w:rsidRPr="0056662A" w:rsidRDefault="003D37FD" w:rsidP="0056662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8"/>
              </w:rPr>
            </w:pPr>
            <w:r w:rsidRPr="0056662A">
              <w:rPr>
                <w:sz w:val="24"/>
                <w:szCs w:val="28"/>
              </w:rPr>
              <w:t xml:space="preserve">He </w:t>
            </w:r>
            <w:r w:rsidR="0051139F">
              <w:rPr>
                <w:sz w:val="24"/>
                <w:szCs w:val="28"/>
              </w:rPr>
              <w:t>gets</w:t>
            </w:r>
            <w:r w:rsidR="0056662A">
              <w:rPr>
                <w:sz w:val="24"/>
                <w:szCs w:val="28"/>
              </w:rPr>
              <w:t xml:space="preserve"> frust</w:t>
            </w:r>
            <w:r w:rsidR="0051139F">
              <w:rPr>
                <w:sz w:val="24"/>
                <w:szCs w:val="28"/>
              </w:rPr>
              <w:t>rated every time when he</w:t>
            </w:r>
            <w:r w:rsidRPr="0056662A">
              <w:rPr>
                <w:sz w:val="24"/>
                <w:szCs w:val="28"/>
              </w:rPr>
              <w:t xml:space="preserve"> find</w:t>
            </w:r>
            <w:r w:rsidR="0051139F">
              <w:rPr>
                <w:sz w:val="24"/>
                <w:szCs w:val="28"/>
              </w:rPr>
              <w:t>s</w:t>
            </w:r>
            <w:r w:rsidRPr="0056662A">
              <w:rPr>
                <w:sz w:val="24"/>
                <w:szCs w:val="28"/>
              </w:rPr>
              <w:t xml:space="preserve"> out that </w:t>
            </w:r>
            <w:r w:rsidR="000E1943">
              <w:rPr>
                <w:sz w:val="24"/>
                <w:szCs w:val="28"/>
              </w:rPr>
              <w:t>a</w:t>
            </w:r>
            <w:r w:rsidRPr="0056662A">
              <w:rPr>
                <w:sz w:val="24"/>
                <w:szCs w:val="28"/>
              </w:rPr>
              <w:t xml:space="preserve"> hotel's gym </w:t>
            </w:r>
            <w:r w:rsidR="0051139F">
              <w:rPr>
                <w:sz w:val="24"/>
                <w:szCs w:val="28"/>
              </w:rPr>
              <w:t xml:space="preserve">room </w:t>
            </w:r>
            <w:r w:rsidRPr="0056662A">
              <w:rPr>
                <w:sz w:val="24"/>
                <w:szCs w:val="28"/>
              </w:rPr>
              <w:t xml:space="preserve">or restaurant are </w:t>
            </w:r>
            <w:r w:rsidR="0051139F">
              <w:rPr>
                <w:sz w:val="24"/>
                <w:szCs w:val="28"/>
              </w:rPr>
              <w:t>fully occupied,</w:t>
            </w:r>
            <w:r w:rsidRPr="0056662A">
              <w:rPr>
                <w:sz w:val="24"/>
                <w:szCs w:val="28"/>
              </w:rPr>
              <w:t xml:space="preserve"> and he </w:t>
            </w:r>
            <w:r w:rsidR="009C6ECE" w:rsidRPr="0056662A">
              <w:rPr>
                <w:sz w:val="24"/>
                <w:szCs w:val="28"/>
              </w:rPr>
              <w:t>must</w:t>
            </w:r>
            <w:r w:rsidRPr="0056662A">
              <w:rPr>
                <w:sz w:val="24"/>
                <w:szCs w:val="28"/>
              </w:rPr>
              <w:t xml:space="preserve"> wait </w:t>
            </w:r>
            <w:r w:rsidR="009C6ECE" w:rsidRPr="0056662A">
              <w:rPr>
                <w:sz w:val="24"/>
                <w:szCs w:val="28"/>
              </w:rPr>
              <w:t>to</w:t>
            </w:r>
            <w:r w:rsidRPr="0056662A">
              <w:rPr>
                <w:sz w:val="24"/>
                <w:szCs w:val="28"/>
              </w:rPr>
              <w:t xml:space="preserve"> use the facilities.</w:t>
            </w:r>
          </w:p>
          <w:p w14:paraId="5BB13C48" w14:textId="3F7B69B3" w:rsidR="004D3011" w:rsidRPr="000E1943" w:rsidRDefault="00011601" w:rsidP="00036450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8"/>
              </w:rPr>
            </w:pPr>
            <w:r w:rsidRPr="0056662A">
              <w:rPr>
                <w:sz w:val="24"/>
                <w:szCs w:val="28"/>
              </w:rPr>
              <w:t>He</w:t>
            </w:r>
            <w:r w:rsidR="00B24FAC">
              <w:rPr>
                <w:sz w:val="24"/>
                <w:szCs w:val="28"/>
              </w:rPr>
              <w:t xml:space="preserve"> </w:t>
            </w:r>
            <w:r w:rsidR="00CE68E4">
              <w:rPr>
                <w:sz w:val="24"/>
                <w:szCs w:val="28"/>
              </w:rPr>
              <w:t xml:space="preserve">dislikes hotel key card because he always </w:t>
            </w:r>
            <w:r w:rsidR="000A4216">
              <w:rPr>
                <w:sz w:val="24"/>
                <w:szCs w:val="28"/>
              </w:rPr>
              <w:t>loses it.</w:t>
            </w:r>
          </w:p>
          <w:p w14:paraId="396272D8" w14:textId="1A24E59F" w:rsidR="00036450" w:rsidRPr="008C48B3" w:rsidRDefault="003D37FD" w:rsidP="00036450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Marital status</w:t>
            </w:r>
          </w:p>
          <w:p w14:paraId="4D3B835B" w14:textId="50862B78" w:rsidR="00036450" w:rsidRPr="008C48B3" w:rsidRDefault="003D37FD" w:rsidP="004D3011">
            <w:pPr>
              <w:rPr>
                <w:noProof/>
                <w:color w:val="000000" w:themeColor="text1"/>
                <w:sz w:val="24"/>
                <w:szCs w:val="28"/>
              </w:rPr>
            </w:pPr>
            <w:r w:rsidRPr="008C48B3">
              <w:rPr>
                <w:noProof/>
                <w:color w:val="000000" w:themeColor="text1"/>
                <w:sz w:val="24"/>
                <w:szCs w:val="28"/>
              </w:rPr>
              <w:t>Single, no kid</w:t>
            </w:r>
          </w:p>
          <w:p w14:paraId="4935DA2F" w14:textId="667FB7C4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Personality</w:t>
            </w:r>
          </w:p>
          <w:p w14:paraId="32001CC2" w14:textId="7E00D101" w:rsidR="003D37FD" w:rsidRPr="008C48B3" w:rsidRDefault="003D37FD" w:rsidP="003D37FD">
            <w:pPr>
              <w:rPr>
                <w:noProof/>
                <w:color w:val="000000" w:themeColor="text1"/>
                <w:sz w:val="24"/>
                <w:szCs w:val="28"/>
              </w:rPr>
            </w:pPr>
            <w:r w:rsidRPr="008C48B3">
              <w:rPr>
                <w:noProof/>
                <w:color w:val="000000" w:themeColor="text1"/>
                <w:sz w:val="24"/>
                <w:szCs w:val="28"/>
              </w:rPr>
              <w:t xml:space="preserve">Extrovert, </w:t>
            </w:r>
            <w:r w:rsidR="008C48B3" w:rsidRPr="008C48B3">
              <w:rPr>
                <w:noProof/>
                <w:color w:val="000000" w:themeColor="text1"/>
                <w:sz w:val="24"/>
                <w:szCs w:val="28"/>
              </w:rPr>
              <w:t>intuitve, feeling, judging</w:t>
            </w:r>
          </w:p>
          <w:p w14:paraId="495C1698" w14:textId="10E66489" w:rsidR="003D37FD" w:rsidRPr="008C48B3" w:rsidRDefault="008C48B3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Hobbies</w:t>
            </w:r>
          </w:p>
          <w:p w14:paraId="17844ACA" w14:textId="60201B88" w:rsidR="003D37FD" w:rsidRPr="008C48B3" w:rsidRDefault="008C48B3" w:rsidP="004D3011">
            <w:pPr>
              <w:rPr>
                <w:noProof/>
                <w:color w:val="000000" w:themeColor="text1"/>
                <w:sz w:val="24"/>
                <w:szCs w:val="28"/>
              </w:rPr>
            </w:pPr>
            <w:r w:rsidRPr="008C48B3">
              <w:rPr>
                <w:noProof/>
                <w:color w:val="000000" w:themeColor="text1"/>
                <w:sz w:val="24"/>
                <w:szCs w:val="28"/>
              </w:rPr>
              <w:t>Body building, swimming, travelling</w:t>
            </w:r>
          </w:p>
          <w:p w14:paraId="7F2B232E" w14:textId="73DC9D12" w:rsidR="003D37FD" w:rsidRPr="008C48B3" w:rsidRDefault="003D37FD" w:rsidP="003D37FD">
            <w:pPr>
              <w:pStyle w:val="Heading2"/>
              <w:rPr>
                <w:sz w:val="24"/>
                <w:szCs w:val="28"/>
              </w:rPr>
            </w:pPr>
            <w:r w:rsidRPr="008C48B3">
              <w:rPr>
                <w:sz w:val="24"/>
                <w:szCs w:val="28"/>
              </w:rPr>
              <w:t>Influencers</w:t>
            </w:r>
          </w:p>
          <w:p w14:paraId="74FDDD37" w14:textId="77777777" w:rsidR="003D37FD" w:rsidRPr="008C48B3" w:rsidRDefault="003D37FD" w:rsidP="003D37FD">
            <w:pPr>
              <w:rPr>
                <w:noProof/>
                <w:color w:val="000000" w:themeColor="text1"/>
                <w:sz w:val="24"/>
                <w:szCs w:val="28"/>
              </w:rPr>
            </w:pPr>
            <w:r w:rsidRPr="008C48B3">
              <w:rPr>
                <w:noProof/>
                <w:color w:val="000000" w:themeColor="text1"/>
                <w:sz w:val="24"/>
                <w:szCs w:val="28"/>
              </w:rPr>
              <w:t>Friends, parants</w:t>
            </w:r>
          </w:p>
          <w:p w14:paraId="10DC9666" w14:textId="15E10808" w:rsidR="008C48B3" w:rsidRPr="008C48B3" w:rsidRDefault="008C48B3" w:rsidP="003D37FD">
            <w:pPr>
              <w:rPr>
                <w:b/>
                <w:bCs/>
                <w:color w:val="FFFFFF" w:themeColor="background1"/>
                <w:sz w:val="24"/>
                <w:szCs w:val="28"/>
              </w:rPr>
            </w:pPr>
          </w:p>
        </w:tc>
      </w:tr>
    </w:tbl>
    <w:p w14:paraId="1D198B4A" w14:textId="77777777" w:rsidR="0043117B" w:rsidRDefault="001617B8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DD22A" w14:textId="77777777" w:rsidR="001617B8" w:rsidRDefault="001617B8" w:rsidP="000C45FF">
      <w:r>
        <w:separator/>
      </w:r>
    </w:p>
  </w:endnote>
  <w:endnote w:type="continuationSeparator" w:id="0">
    <w:p w14:paraId="7741F769" w14:textId="77777777" w:rsidR="001617B8" w:rsidRDefault="001617B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005DA" w14:textId="77777777" w:rsidR="001617B8" w:rsidRDefault="001617B8" w:rsidP="000C45FF">
      <w:r>
        <w:separator/>
      </w:r>
    </w:p>
  </w:footnote>
  <w:footnote w:type="continuationSeparator" w:id="0">
    <w:p w14:paraId="7FCD12E5" w14:textId="77777777" w:rsidR="001617B8" w:rsidRDefault="001617B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2F14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3B1D9A5" wp14:editId="18F773D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53366"/>
    <w:multiLevelType w:val="hybridMultilevel"/>
    <w:tmpl w:val="38301C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B0B5B"/>
    <w:multiLevelType w:val="hybridMultilevel"/>
    <w:tmpl w:val="8DEC16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1275B1"/>
    <w:multiLevelType w:val="hybridMultilevel"/>
    <w:tmpl w:val="D45415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AF2"/>
    <w:rsid w:val="00011601"/>
    <w:rsid w:val="00036450"/>
    <w:rsid w:val="00094499"/>
    <w:rsid w:val="000A4216"/>
    <w:rsid w:val="000C45FF"/>
    <w:rsid w:val="000E1943"/>
    <w:rsid w:val="000E3FD1"/>
    <w:rsid w:val="00112054"/>
    <w:rsid w:val="00136AF2"/>
    <w:rsid w:val="001525E1"/>
    <w:rsid w:val="001617B8"/>
    <w:rsid w:val="00180329"/>
    <w:rsid w:val="0019001F"/>
    <w:rsid w:val="001945AF"/>
    <w:rsid w:val="001A74A5"/>
    <w:rsid w:val="001B2ABD"/>
    <w:rsid w:val="001E0391"/>
    <w:rsid w:val="001E1759"/>
    <w:rsid w:val="001F1ECC"/>
    <w:rsid w:val="002227EB"/>
    <w:rsid w:val="002400EB"/>
    <w:rsid w:val="00255DA8"/>
    <w:rsid w:val="00256CF7"/>
    <w:rsid w:val="00281FD5"/>
    <w:rsid w:val="002B639C"/>
    <w:rsid w:val="002D46D2"/>
    <w:rsid w:val="0030481B"/>
    <w:rsid w:val="003156FC"/>
    <w:rsid w:val="003254B5"/>
    <w:rsid w:val="00340C52"/>
    <w:rsid w:val="0037121F"/>
    <w:rsid w:val="003A6B7D"/>
    <w:rsid w:val="003B06CA"/>
    <w:rsid w:val="003D37FD"/>
    <w:rsid w:val="004071FC"/>
    <w:rsid w:val="00445947"/>
    <w:rsid w:val="004813B3"/>
    <w:rsid w:val="00496591"/>
    <w:rsid w:val="004C63E4"/>
    <w:rsid w:val="004C68CB"/>
    <w:rsid w:val="004D3011"/>
    <w:rsid w:val="0051139F"/>
    <w:rsid w:val="005262AC"/>
    <w:rsid w:val="0054653A"/>
    <w:rsid w:val="00551B64"/>
    <w:rsid w:val="0056662A"/>
    <w:rsid w:val="005761BB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C48B3"/>
    <w:rsid w:val="008F3E6A"/>
    <w:rsid w:val="009260CD"/>
    <w:rsid w:val="00952C25"/>
    <w:rsid w:val="00995EA5"/>
    <w:rsid w:val="009B0A38"/>
    <w:rsid w:val="009C6ECE"/>
    <w:rsid w:val="00A2118D"/>
    <w:rsid w:val="00AD76E2"/>
    <w:rsid w:val="00B04F04"/>
    <w:rsid w:val="00B20152"/>
    <w:rsid w:val="00B24FAC"/>
    <w:rsid w:val="00B359E4"/>
    <w:rsid w:val="00B57D98"/>
    <w:rsid w:val="00B70850"/>
    <w:rsid w:val="00BC244F"/>
    <w:rsid w:val="00C066B6"/>
    <w:rsid w:val="00C37BA1"/>
    <w:rsid w:val="00C4674C"/>
    <w:rsid w:val="00C506CF"/>
    <w:rsid w:val="00C72BED"/>
    <w:rsid w:val="00C9578B"/>
    <w:rsid w:val="00CB0055"/>
    <w:rsid w:val="00CE68E4"/>
    <w:rsid w:val="00D116B9"/>
    <w:rsid w:val="00D212F2"/>
    <w:rsid w:val="00D2522B"/>
    <w:rsid w:val="00D422DE"/>
    <w:rsid w:val="00D5459D"/>
    <w:rsid w:val="00D87AF1"/>
    <w:rsid w:val="00DA1F4D"/>
    <w:rsid w:val="00DD172A"/>
    <w:rsid w:val="00E25A26"/>
    <w:rsid w:val="00E4381A"/>
    <w:rsid w:val="00E55D74"/>
    <w:rsid w:val="00E94069"/>
    <w:rsid w:val="00EA1B7E"/>
    <w:rsid w:val="00F60274"/>
    <w:rsid w:val="00F77FB9"/>
    <w:rsid w:val="00FB068F"/>
    <w:rsid w:val="00FB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EB1B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8C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1\AppData\Local\Microsoft\Office\16.0\DTS\en-US%7bA4A2306A-45B6-45D2-BB5D-D7F5748AEB4F%7d\%7b929F21DC-FF28-4017-9C38-46384B9FC7B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0F9CF68209F436A9152074B6EF1B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5C1D29-D716-4408-9034-017713BA993C}"/>
      </w:docPartPr>
      <w:docPartBody>
        <w:p w:rsidR="00231FF3" w:rsidRDefault="003D1F11">
          <w:pPr>
            <w:pStyle w:val="50F9CF68209F436A9152074B6EF1BF35"/>
          </w:pPr>
          <w:r w:rsidRPr="004D3011">
            <w:t>PHONE:</w:t>
          </w:r>
        </w:p>
      </w:docPartBody>
    </w:docPart>
    <w:docPart>
      <w:docPartPr>
        <w:name w:val="949440852C88489FA569115502C15E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992E58-5A22-4FE9-988C-0E705E4E5C2C}"/>
      </w:docPartPr>
      <w:docPartBody>
        <w:p w:rsidR="00231FF3" w:rsidRDefault="003D1F11">
          <w:pPr>
            <w:pStyle w:val="949440852C88489FA569115502C15E1F"/>
          </w:pPr>
          <w:r>
            <w:t>678-555-0103</w:t>
          </w:r>
        </w:p>
      </w:docPartBody>
    </w:docPart>
    <w:docPart>
      <w:docPartPr>
        <w:name w:val="D9F568D361064D8983DEA5F071D463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4A3B13-6B37-4203-8039-04483B29F57D}"/>
      </w:docPartPr>
      <w:docPartBody>
        <w:p w:rsidR="00231FF3" w:rsidRDefault="003D1F11">
          <w:pPr>
            <w:pStyle w:val="D9F568D361064D8983DEA5F071D4637D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4F6"/>
    <w:rsid w:val="00231FF3"/>
    <w:rsid w:val="00250EE0"/>
    <w:rsid w:val="003D1F11"/>
    <w:rsid w:val="00583822"/>
    <w:rsid w:val="00BC53A9"/>
    <w:rsid w:val="00F6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0F9CF68209F436A9152074B6EF1BF35">
    <w:name w:val="50F9CF68209F436A9152074B6EF1BF35"/>
  </w:style>
  <w:style w:type="paragraph" w:customStyle="1" w:styleId="949440852C88489FA569115502C15E1F">
    <w:name w:val="949440852C88489FA569115502C15E1F"/>
  </w:style>
  <w:style w:type="paragraph" w:customStyle="1" w:styleId="D9F568D361064D8983DEA5F071D4637D">
    <w:name w:val="D9F568D361064D8983DEA5F071D4637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{929F21DC-FF28-4017-9C38-46384B9FC7B0}tf00546271_win32.dotx</Template>
  <TotalTime>0</TotalTime>
  <Pages>1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2021-02-02T00:13:00Z</dcterms:created>
  <dcterms:modified xsi:type="dcterms:W3CDTF">2021-02-03T20:29:00Z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